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8CAE" w14:textId="77777777" w:rsidR="007C0270" w:rsidRPr="002953C6" w:rsidRDefault="00EE6061" w:rsidP="00462CBB">
      <w:pPr>
        <w:spacing w:line="276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462CB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7728" behindDoc="1" locked="0" layoutInCell="1" allowOverlap="1" wp14:anchorId="1ACD24B2" wp14:editId="2CD37694">
            <wp:simplePos x="0" y="0"/>
            <wp:positionH relativeFrom="column">
              <wp:posOffset>-128905</wp:posOffset>
            </wp:positionH>
            <wp:positionV relativeFrom="paragraph">
              <wp:posOffset>-563245</wp:posOffset>
            </wp:positionV>
            <wp:extent cx="749300" cy="1364615"/>
            <wp:effectExtent l="0" t="0" r="0" b="0"/>
            <wp:wrapNone/>
            <wp:docPr id="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136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3A5D" w:rsidRPr="00462CBB">
        <w:rPr>
          <w:rFonts w:ascii="TH SarabunPSK" w:hAnsi="TH SarabunPSK" w:cs="TH SarabunPSK"/>
          <w:b/>
          <w:bCs/>
          <w:sz w:val="32"/>
          <w:szCs w:val="32"/>
          <w:cs/>
        </w:rPr>
        <w:t xml:space="preserve">      </w:t>
      </w:r>
      <w:r w:rsidR="00553D47" w:rsidRPr="00462CBB">
        <w:rPr>
          <w:rFonts w:ascii="TH SarabunPSK" w:hAnsi="TH SarabunPSK" w:cs="TH SarabunPSK"/>
          <w:b/>
          <w:bCs/>
          <w:sz w:val="32"/>
          <w:szCs w:val="32"/>
          <w:cs/>
        </w:rPr>
        <w:t xml:space="preserve">    </w:t>
      </w:r>
      <w:r w:rsidR="00CD14CA" w:rsidRPr="002953C6">
        <w:rPr>
          <w:rFonts w:ascii="TH SarabunPSK" w:hAnsi="TH SarabunPSK" w:cs="TH SarabunPSK"/>
          <w:b/>
          <w:bCs/>
          <w:sz w:val="36"/>
          <w:szCs w:val="36"/>
          <w:cs/>
        </w:rPr>
        <w:t>หนังสือรับรอง</w:t>
      </w:r>
      <w:r w:rsidR="00AF0D5A" w:rsidRPr="002953C6">
        <w:rPr>
          <w:rFonts w:ascii="TH SarabunPSK" w:hAnsi="TH SarabunPSK" w:cs="TH SarabunPSK"/>
          <w:b/>
          <w:bCs/>
          <w:sz w:val="36"/>
          <w:szCs w:val="36"/>
          <w:cs/>
        </w:rPr>
        <w:t>การ</w:t>
      </w:r>
      <w:r w:rsidR="009A0C9D" w:rsidRPr="002953C6">
        <w:rPr>
          <w:rFonts w:ascii="TH SarabunPSK" w:hAnsi="TH SarabunPSK" w:cs="TH SarabunPSK"/>
          <w:b/>
          <w:bCs/>
          <w:sz w:val="36"/>
          <w:szCs w:val="36"/>
          <w:cs/>
        </w:rPr>
        <w:t>ให้คำแนะนำ</w:t>
      </w:r>
      <w:r w:rsidR="002A51F8">
        <w:rPr>
          <w:rFonts w:ascii="TH SarabunPSK" w:hAnsi="TH SarabunPSK" w:cs="TH SarabunPSK" w:hint="cs"/>
          <w:b/>
          <w:bCs/>
          <w:sz w:val="36"/>
          <w:szCs w:val="36"/>
          <w:cs/>
        </w:rPr>
        <w:t>เพื่อ</w:t>
      </w:r>
      <w:r w:rsidR="009A0C9D" w:rsidRPr="002953C6">
        <w:rPr>
          <w:rFonts w:ascii="TH SarabunPSK" w:hAnsi="TH SarabunPSK" w:cs="TH SarabunPSK"/>
          <w:b/>
          <w:bCs/>
          <w:sz w:val="36"/>
          <w:szCs w:val="36"/>
          <w:cs/>
        </w:rPr>
        <w:t>สอบหัวข้อ</w:t>
      </w:r>
      <w:r w:rsidR="00E947A7">
        <w:rPr>
          <w:rFonts w:ascii="TH SarabunPSK" w:hAnsi="TH SarabunPSK" w:cs="TH SarabunPSK" w:hint="cs"/>
          <w:b/>
          <w:bCs/>
          <w:sz w:val="36"/>
          <w:szCs w:val="36"/>
          <w:cs/>
        </w:rPr>
        <w:t>และ</w:t>
      </w:r>
      <w:r w:rsidR="009A0C9D" w:rsidRPr="002953C6">
        <w:rPr>
          <w:rFonts w:ascii="TH SarabunPSK" w:hAnsi="TH SarabunPSK" w:cs="TH SarabunPSK"/>
          <w:b/>
          <w:bCs/>
          <w:sz w:val="36"/>
          <w:szCs w:val="36"/>
          <w:cs/>
        </w:rPr>
        <w:t>เค้าโครงปริญญานิพนธ์</w:t>
      </w:r>
    </w:p>
    <w:p w14:paraId="6787B8B7" w14:textId="77777777" w:rsidR="00DB5327" w:rsidRPr="00462CBB" w:rsidRDefault="00256882" w:rsidP="00462CBB">
      <w:pPr>
        <w:spacing w:line="276" w:lineRule="auto"/>
        <w:ind w:left="72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62CB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33A5D" w:rsidRPr="00462CBB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หลักสูตรวิศวกรรมศาสตรบัณฑิต </w:t>
      </w:r>
      <w:r w:rsidR="00E226EF" w:rsidRPr="00462CBB">
        <w:rPr>
          <w:rFonts w:ascii="TH SarabunPSK" w:hAnsi="TH SarabunPSK" w:cs="TH SarabunPSK"/>
          <w:b/>
          <w:bCs/>
          <w:sz w:val="32"/>
          <w:szCs w:val="32"/>
          <w:cs/>
        </w:rPr>
        <w:t>(</w:t>
      </w:r>
      <w:r w:rsidR="00A33A5D" w:rsidRPr="00462CBB">
        <w:rPr>
          <w:rFonts w:ascii="TH SarabunPSK" w:hAnsi="TH SarabunPSK" w:cs="TH SarabunPSK"/>
          <w:b/>
          <w:bCs/>
          <w:sz w:val="32"/>
          <w:szCs w:val="32"/>
          <w:cs/>
        </w:rPr>
        <w:t>วิศวกรรมคอมพิวเตอร์</w:t>
      </w:r>
      <w:r w:rsidR="00E226EF" w:rsidRPr="00462CBB">
        <w:rPr>
          <w:rFonts w:ascii="TH SarabunPSK" w:hAnsi="TH SarabunPSK" w:cs="TH SarabunPSK"/>
          <w:b/>
          <w:bCs/>
          <w:sz w:val="32"/>
          <w:szCs w:val="32"/>
          <w:cs/>
        </w:rPr>
        <w:t>)</w:t>
      </w:r>
      <w:r w:rsidR="00A33A5D" w:rsidRPr="00462CBB">
        <w:rPr>
          <w:rFonts w:ascii="TH SarabunPSK" w:hAnsi="TH SarabunPSK" w:cs="TH SarabunPSK"/>
          <w:b/>
          <w:bCs/>
          <w:sz w:val="32"/>
          <w:szCs w:val="32"/>
          <w:cs/>
        </w:rPr>
        <w:br/>
      </w:r>
      <w:r w:rsidR="00553D47" w:rsidRPr="00462CB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33A5D" w:rsidRPr="00462CBB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7C0270" w:rsidRPr="00462CBB">
        <w:rPr>
          <w:rFonts w:ascii="TH SarabunPSK" w:hAnsi="TH SarabunPSK" w:cs="TH SarabunPSK"/>
          <w:b/>
          <w:bCs/>
          <w:sz w:val="32"/>
          <w:szCs w:val="32"/>
          <w:cs/>
        </w:rPr>
        <w:t>คณะวิศวกรรมศาสตร์</w:t>
      </w:r>
      <w:r w:rsidR="00A33A5D" w:rsidRPr="00462CBB">
        <w:rPr>
          <w:rFonts w:ascii="TH SarabunPSK" w:hAnsi="TH SarabunPSK" w:cs="TH SarabunPSK"/>
          <w:b/>
          <w:bCs/>
          <w:sz w:val="32"/>
          <w:szCs w:val="32"/>
          <w:cs/>
        </w:rPr>
        <w:t xml:space="preserve">  </w:t>
      </w:r>
      <w:r w:rsidR="00B347BE" w:rsidRPr="00462CBB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มหาวิทยาลัยเทคโนโลยีราชมงคลธัญบุรี</w:t>
      </w:r>
    </w:p>
    <w:p w14:paraId="5CC62596" w14:textId="77777777" w:rsidR="007C0270" w:rsidRPr="00462CBB" w:rsidRDefault="007C0270" w:rsidP="002A51F8">
      <w:pPr>
        <w:pBdr>
          <w:bottom w:val="thinThickThinSmallGap" w:sz="24" w:space="0" w:color="auto"/>
        </w:pBdr>
        <w:tabs>
          <w:tab w:val="left" w:pos="1605"/>
        </w:tabs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462CBB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389CD4EB" w14:textId="77777777" w:rsidR="00CD14CA" w:rsidRPr="00462CBB" w:rsidRDefault="00CD14CA" w:rsidP="00CD14CA">
      <w:pPr>
        <w:jc w:val="center"/>
        <w:rPr>
          <w:rFonts w:ascii="TH SarabunPSK" w:hAnsi="TH SarabunPSK" w:cs="TH SarabunPSK"/>
          <w:sz w:val="32"/>
          <w:szCs w:val="32"/>
        </w:rPr>
      </w:pPr>
    </w:p>
    <w:p w14:paraId="73A104A6" w14:textId="77D0B4C7" w:rsidR="00B427DC" w:rsidRDefault="00CD14CA" w:rsidP="00107D06">
      <w:pPr>
        <w:spacing w:line="276" w:lineRule="auto"/>
        <w:ind w:right="-199"/>
        <w:jc w:val="both"/>
        <w:rPr>
          <w:rFonts w:ascii="TH SarabunPSK" w:hAnsi="TH SarabunPSK" w:cs="TH SarabunPSK"/>
          <w:sz w:val="32"/>
          <w:szCs w:val="32"/>
          <w:u w:val="dotted"/>
        </w:rPr>
      </w:pPr>
      <w:r w:rsidRPr="00462CBB">
        <w:rPr>
          <w:rFonts w:ascii="TH SarabunPSK" w:hAnsi="TH SarabunPSK" w:cs="TH SarabunPSK"/>
          <w:sz w:val="32"/>
          <w:szCs w:val="32"/>
        </w:rPr>
        <w:tab/>
      </w:r>
      <w:r w:rsidR="00B427DC" w:rsidRPr="00462CBB">
        <w:rPr>
          <w:rFonts w:ascii="TH SarabunPSK" w:hAnsi="TH SarabunPSK" w:cs="TH SarabunPSK"/>
          <w:sz w:val="32"/>
          <w:szCs w:val="32"/>
          <w:cs/>
        </w:rPr>
        <w:t>ข้าพเจ้า</w:t>
      </w:r>
      <w:r w:rsidR="00B427DC" w:rsidRPr="009C6AAF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</w:t>
      </w:r>
      <w:r w:rsidR="00107D06" w:rsidRPr="00107D06">
        <w:rPr>
          <w:rFonts w:ascii="TH SarabunPSK" w:hAnsi="TH SarabunPSK" w:cs="TH SarabunPSK"/>
          <w:sz w:val="32"/>
          <w:szCs w:val="32"/>
          <w:u w:val="dotted"/>
          <w:cs/>
        </w:rPr>
        <w:t>ดร.พชร ศรีมุก</w:t>
      </w:r>
      <w:proofErr w:type="spellStart"/>
      <w:r w:rsidR="00107D06" w:rsidRPr="00107D06">
        <w:rPr>
          <w:rFonts w:ascii="TH SarabunPSK" w:hAnsi="TH SarabunPSK" w:cs="TH SarabunPSK"/>
          <w:sz w:val="32"/>
          <w:szCs w:val="32"/>
          <w:u w:val="dotted"/>
          <w:cs/>
        </w:rPr>
        <w:t>ข์</w:t>
      </w:r>
      <w:proofErr w:type="spellEnd"/>
      <w:r w:rsidR="00B427DC" w:rsidRPr="009C6AAF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="00EE6061">
        <w:rPr>
          <w:rFonts w:ascii="TH SarabunPSK" w:hAnsi="TH SarabunPSK" w:cs="TH SarabunPSK"/>
          <w:sz w:val="32"/>
          <w:szCs w:val="32"/>
          <w:u w:val="dotted"/>
        </w:rPr>
        <w:t xml:space="preserve">       </w:t>
      </w:r>
      <w:r w:rsidR="00B427DC" w:rsidRPr="00462CBB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EE6061">
        <w:rPr>
          <w:rFonts w:ascii="TH SarabunPSK" w:hAnsi="TH SarabunPSK" w:cs="TH SarabunPSK"/>
          <w:sz w:val="32"/>
          <w:szCs w:val="32"/>
          <w:u w:val="dotted"/>
        </w:rPr>
        <w:t xml:space="preserve">    </w:t>
      </w:r>
      <w:r w:rsidR="00107D06" w:rsidRPr="00107D06">
        <w:rPr>
          <w:rFonts w:ascii="TH SarabunPSK" w:hAnsi="TH SarabunPSK" w:cs="TH SarabunPSK"/>
          <w:sz w:val="32"/>
          <w:szCs w:val="32"/>
          <w:u w:val="dotted"/>
          <w:cs/>
        </w:rPr>
        <w:t>รองหัวหน้าภาควิชาฝ่ายพัฒนานักศึกษา</w:t>
      </w:r>
    </w:p>
    <w:p w14:paraId="033C46E0" w14:textId="5AECCB1C" w:rsidR="00B427DC" w:rsidRDefault="00B427DC" w:rsidP="00B427DC">
      <w:pPr>
        <w:spacing w:line="276" w:lineRule="auto"/>
        <w:jc w:val="both"/>
        <w:rPr>
          <w:rFonts w:ascii="TH SarabunPSK" w:hAnsi="TH SarabunPSK" w:cs="TH SarabunPSK" w:hint="cs"/>
          <w:sz w:val="32"/>
          <w:szCs w:val="32"/>
          <w:u w:val="dotted"/>
        </w:rPr>
      </w:pPr>
      <w:r w:rsidRPr="00B427DC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B427DC">
        <w:rPr>
          <w:rFonts w:ascii="TH SarabunPSK" w:hAnsi="TH SarabunPSK" w:cs="TH SarabunPSK"/>
          <w:sz w:val="32"/>
          <w:szCs w:val="32"/>
          <w:cs/>
        </w:rPr>
        <w:t>ข้าพเจ้า</w:t>
      </w:r>
      <w:r w:rsidRPr="009C6AAF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07D06" w:rsidRPr="00107D06">
        <w:rPr>
          <w:rFonts w:ascii="TH SarabunPSK" w:hAnsi="TH SarabunPSK" w:cs="TH SarabunPSK"/>
          <w:sz w:val="32"/>
          <w:szCs w:val="32"/>
          <w:u w:val="dotted"/>
          <w:cs/>
        </w:rPr>
        <w:t>ดร.อนุรักษ์ พรหมโคตร</w:t>
      </w:r>
      <w:r w:rsidRPr="009C6AAF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="00EE6061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Pr="00462CBB">
        <w:rPr>
          <w:rFonts w:ascii="TH SarabunPSK" w:hAnsi="TH SarabunPSK" w:cs="TH SarabunPSK"/>
          <w:sz w:val="32"/>
          <w:szCs w:val="32"/>
          <w:cs/>
        </w:rPr>
        <w:t>ตำแหน่ง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6506B" w:rsidRPr="0036506B">
        <w:rPr>
          <w:rFonts w:ascii="TH SarabunPSK" w:hAnsi="TH SarabunPSK" w:cs="TH SarabunPSK"/>
          <w:sz w:val="32"/>
          <w:szCs w:val="32"/>
          <w:u w:val="dotted"/>
          <w:cs/>
        </w:rPr>
        <w:t>อาจารย์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1402A7">
        <w:rPr>
          <w:rFonts w:ascii="TH SarabunPSK" w:hAnsi="TH SarabunPSK" w:cs="TH SarabunPSK"/>
          <w:sz w:val="32"/>
          <w:szCs w:val="32"/>
          <w:u w:val="dotted"/>
        </w:rPr>
        <w:t xml:space="preserve">            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A77A883" w14:textId="23218E36" w:rsidR="00B427DC" w:rsidRPr="00462CBB" w:rsidRDefault="00B427DC" w:rsidP="00B427DC">
      <w:pPr>
        <w:spacing w:line="276" w:lineRule="auto"/>
        <w:jc w:val="both"/>
        <w:rPr>
          <w:rFonts w:ascii="TH SarabunPSK" w:hAnsi="TH SarabunPSK" w:cs="TH SarabunPSK"/>
          <w:sz w:val="32"/>
          <w:szCs w:val="32"/>
        </w:rPr>
      </w:pPr>
      <w:r w:rsidRPr="00462CBB">
        <w:rPr>
          <w:rFonts w:ascii="TH SarabunPSK" w:hAnsi="TH SarabunPSK" w:cs="TH SarabunPSK"/>
          <w:sz w:val="32"/>
          <w:szCs w:val="32"/>
          <w:cs/>
        </w:rPr>
        <w:t>สาขาวิชา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Pr="00462CBB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 xml:space="preserve">  </w:t>
      </w:r>
      <w:r>
        <w:rPr>
          <w:rFonts w:ascii="TH SarabunPSK" w:hAnsi="TH SarabunPSK" w:cs="TH SarabunPSK" w:hint="cs"/>
          <w:b/>
          <w:bCs/>
          <w:sz w:val="32"/>
          <w:szCs w:val="32"/>
          <w:u w:val="dotted"/>
          <w:cs/>
        </w:rPr>
        <w:t xml:space="preserve">    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>วิศวกรรมคอมพิวเตอร์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  <w:t xml:space="preserve">    </w:t>
      </w:r>
      <w:r w:rsidR="00EE6061">
        <w:rPr>
          <w:rFonts w:ascii="TH SarabunPSK" w:hAnsi="TH SarabunPSK" w:cs="TH SarabunPSK"/>
          <w:sz w:val="32"/>
          <w:szCs w:val="32"/>
          <w:u w:val="dotted"/>
        </w:rPr>
        <w:t xml:space="preserve">  </w:t>
      </w:r>
      <w:r w:rsidRPr="00462CBB">
        <w:rPr>
          <w:rFonts w:ascii="TH SarabunPSK" w:hAnsi="TH SarabunPSK" w:cs="TH SarabunPSK"/>
          <w:sz w:val="32"/>
          <w:szCs w:val="32"/>
          <w:cs/>
        </w:rPr>
        <w:t>คณะ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   วิศวกรรมศาสตร์</w:t>
      </w:r>
      <w:r w:rsidRPr="00462CBB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="00C119DB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  <w:r w:rsidRPr="00462CBB">
        <w:rPr>
          <w:rFonts w:ascii="TH SarabunPSK" w:hAnsi="TH SarabunPSK" w:cs="TH SarabunPSK"/>
          <w:b/>
          <w:bCs/>
          <w:sz w:val="32"/>
          <w:szCs w:val="32"/>
          <w:u w:val="dotted"/>
          <w:cs/>
        </w:rPr>
        <w:tab/>
      </w:r>
    </w:p>
    <w:p w14:paraId="1B8878B8" w14:textId="77777777" w:rsidR="00B427DC" w:rsidRPr="00462CBB" w:rsidRDefault="00B427DC" w:rsidP="00B427DC">
      <w:pPr>
        <w:spacing w:line="276" w:lineRule="auto"/>
        <w:jc w:val="both"/>
        <w:rPr>
          <w:rFonts w:ascii="TH SarabunPSK" w:hAnsi="TH SarabunPSK" w:cs="TH SarabunPSK"/>
          <w:sz w:val="32"/>
          <w:szCs w:val="32"/>
        </w:rPr>
      </w:pPr>
      <w:r w:rsidRPr="00462CBB">
        <w:rPr>
          <w:rFonts w:ascii="TH SarabunPSK" w:hAnsi="TH SarabunPSK" w:cs="TH SarabunPSK"/>
          <w:sz w:val="32"/>
          <w:szCs w:val="32"/>
          <w:cs/>
        </w:rPr>
        <w:t>ยินดีให้คำแนะนำการสอบหัวข้อและเค้าโครงปริญญานิพนธ์ สำหรับนักศึกษา ดังรายชื่อต่อไปนี้</w:t>
      </w:r>
      <w:r w:rsidRPr="00462CBB">
        <w:rPr>
          <w:rFonts w:ascii="TH SarabunPSK" w:hAnsi="TH SarabunPSK" w:cs="TH SarabunPSK"/>
          <w:sz w:val="32"/>
          <w:szCs w:val="32"/>
        </w:rPr>
        <w:t xml:space="preserve"> </w:t>
      </w: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78"/>
        <w:gridCol w:w="2689"/>
        <w:gridCol w:w="362"/>
        <w:gridCol w:w="1761"/>
        <w:gridCol w:w="850"/>
        <w:gridCol w:w="1646"/>
      </w:tblGrid>
      <w:tr w:rsidR="001064BE" w:rsidRPr="009D019F" w14:paraId="3DD2BED8" w14:textId="77777777" w:rsidTr="009C25B4">
        <w:trPr>
          <w:trHeight w:val="204"/>
        </w:trPr>
        <w:tc>
          <w:tcPr>
            <w:tcW w:w="278" w:type="dxa"/>
            <w:tcMar>
              <w:top w:w="85" w:type="dxa"/>
            </w:tcMar>
            <w:vAlign w:val="bottom"/>
          </w:tcPr>
          <w:p w14:paraId="5D8BEE21" w14:textId="77777777" w:rsidR="001064BE" w:rsidRPr="009D019F" w:rsidRDefault="001064BE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 w:hint="cs"/>
                <w:sz w:val="32"/>
                <w:szCs w:val="32"/>
              </w:rPr>
            </w:pPr>
            <w:r w:rsidRPr="009D019F">
              <w:rPr>
                <w:rFonts w:ascii="TH SarabunPSK" w:hAnsi="TH SarabunPSK" w:cs="TH SarabunPSK" w:hint="cs"/>
                <w:sz w:val="32"/>
                <w:szCs w:val="32"/>
                <w:cs/>
              </w:rPr>
              <w:t>1.</w:t>
            </w:r>
          </w:p>
        </w:tc>
        <w:tc>
          <w:tcPr>
            <w:tcW w:w="2689" w:type="dxa"/>
            <w:tcBorders>
              <w:bottom w:val="dashed" w:sz="4" w:space="0" w:color="auto"/>
            </w:tcBorders>
            <w:tcMar>
              <w:top w:w="85" w:type="dxa"/>
            </w:tcMar>
            <w:vAlign w:val="bottom"/>
          </w:tcPr>
          <w:p w14:paraId="5C3B462C" w14:textId="77777777" w:rsidR="001064BE" w:rsidRPr="009D019F" w:rsidRDefault="007633B6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2F05D7">
              <w:rPr>
                <w:rFonts w:ascii="TH SarabunPSK" w:hAnsi="TH SarabunPSK" w:cs="TH SarabunPSK"/>
                <w:sz w:val="32"/>
                <w:szCs w:val="32"/>
                <w:cs/>
              </w:rPr>
              <w:t>นายพัลลภ บุญเหลือ</w:t>
            </w:r>
          </w:p>
        </w:tc>
        <w:tc>
          <w:tcPr>
            <w:tcW w:w="362" w:type="dxa"/>
            <w:tcMar>
              <w:top w:w="85" w:type="dxa"/>
            </w:tcMar>
            <w:vAlign w:val="bottom"/>
          </w:tcPr>
          <w:p w14:paraId="68FFEC2F" w14:textId="77777777" w:rsidR="001064BE" w:rsidRPr="009D019F" w:rsidRDefault="001064BE" w:rsidP="003838F9">
            <w:pPr>
              <w:tabs>
                <w:tab w:val="left" w:pos="990"/>
                <w:tab w:val="left" w:pos="3870"/>
                <w:tab w:val="left" w:pos="63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019F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</w:p>
        </w:tc>
        <w:tc>
          <w:tcPr>
            <w:tcW w:w="1761" w:type="dxa"/>
            <w:tcBorders>
              <w:bottom w:val="dashed" w:sz="4" w:space="0" w:color="auto"/>
            </w:tcBorders>
            <w:tcMar>
              <w:top w:w="85" w:type="dxa"/>
            </w:tcMar>
            <w:vAlign w:val="bottom"/>
          </w:tcPr>
          <w:p w14:paraId="3D14BDFC" w14:textId="77777777" w:rsidR="001064BE" w:rsidRPr="009D019F" w:rsidRDefault="007633B6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7633B6">
              <w:rPr>
                <w:rFonts w:ascii="TH SarabunPSK" w:hAnsi="TH SarabunPSK" w:cs="TH SarabunPSK"/>
                <w:sz w:val="32"/>
                <w:szCs w:val="32"/>
              </w:rPr>
              <w:t>116730462006-1</w:t>
            </w:r>
          </w:p>
        </w:tc>
        <w:tc>
          <w:tcPr>
            <w:tcW w:w="850" w:type="dxa"/>
            <w:tcMar>
              <w:top w:w="85" w:type="dxa"/>
            </w:tcMar>
            <w:vAlign w:val="bottom"/>
          </w:tcPr>
          <w:p w14:paraId="5FC95080" w14:textId="77777777" w:rsidR="001064BE" w:rsidRPr="009D019F" w:rsidRDefault="001064BE" w:rsidP="003838F9">
            <w:pPr>
              <w:tabs>
                <w:tab w:val="left" w:pos="990"/>
                <w:tab w:val="left" w:pos="3870"/>
                <w:tab w:val="left" w:pos="63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019F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1646" w:type="dxa"/>
            <w:tcBorders>
              <w:bottom w:val="dashed" w:sz="4" w:space="0" w:color="auto"/>
            </w:tcBorders>
            <w:tcMar>
              <w:top w:w="85" w:type="dxa"/>
            </w:tcMar>
            <w:vAlign w:val="bottom"/>
          </w:tcPr>
          <w:p w14:paraId="4922242D" w14:textId="77777777" w:rsidR="001064BE" w:rsidRPr="009D019F" w:rsidRDefault="007633B6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09</w:t>
            </w:r>
            <w:r w:rsidR="004E6318"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9015</w:t>
            </w:r>
            <w:r w:rsidR="004E6318"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0026</w:t>
            </w:r>
          </w:p>
        </w:tc>
      </w:tr>
      <w:tr w:rsidR="001064BE" w:rsidRPr="009D019F" w14:paraId="3D0CC792" w14:textId="77777777" w:rsidTr="003838F9">
        <w:tc>
          <w:tcPr>
            <w:tcW w:w="278" w:type="dxa"/>
            <w:tcMar>
              <w:top w:w="85" w:type="dxa"/>
            </w:tcMar>
            <w:vAlign w:val="bottom"/>
          </w:tcPr>
          <w:p w14:paraId="58F03EE8" w14:textId="77777777" w:rsidR="001064BE" w:rsidRPr="009D019F" w:rsidRDefault="001064BE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D019F">
              <w:rPr>
                <w:rFonts w:ascii="TH SarabunPSK" w:hAnsi="TH SarabunPSK" w:cs="TH SarabunPSK" w:hint="cs"/>
                <w:sz w:val="32"/>
                <w:szCs w:val="32"/>
                <w:cs/>
              </w:rPr>
              <w:t>2.</w:t>
            </w:r>
          </w:p>
        </w:tc>
        <w:tc>
          <w:tcPr>
            <w:tcW w:w="2689" w:type="dxa"/>
            <w:tcBorders>
              <w:top w:val="dashed" w:sz="4" w:space="0" w:color="auto"/>
              <w:bottom w:val="dashed" w:sz="4" w:space="0" w:color="auto"/>
            </w:tcBorders>
            <w:tcMar>
              <w:top w:w="85" w:type="dxa"/>
            </w:tcMar>
            <w:vAlign w:val="bottom"/>
          </w:tcPr>
          <w:p w14:paraId="13AA2D57" w14:textId="1544E7A8" w:rsidR="001064BE" w:rsidRPr="009D019F" w:rsidRDefault="008953D7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นายพลกฤต สมทรง</w:t>
            </w:r>
          </w:p>
        </w:tc>
        <w:tc>
          <w:tcPr>
            <w:tcW w:w="362" w:type="dxa"/>
            <w:tcMar>
              <w:top w:w="85" w:type="dxa"/>
            </w:tcMar>
            <w:vAlign w:val="bottom"/>
          </w:tcPr>
          <w:p w14:paraId="029A1B08" w14:textId="77777777" w:rsidR="001064BE" w:rsidRPr="009D019F" w:rsidRDefault="001064BE" w:rsidP="003838F9">
            <w:pPr>
              <w:tabs>
                <w:tab w:val="left" w:pos="990"/>
                <w:tab w:val="left" w:pos="3870"/>
                <w:tab w:val="left" w:pos="63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019F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</w:p>
        </w:tc>
        <w:tc>
          <w:tcPr>
            <w:tcW w:w="1761" w:type="dxa"/>
            <w:tcBorders>
              <w:top w:val="dashed" w:sz="4" w:space="0" w:color="auto"/>
              <w:bottom w:val="dashed" w:sz="4" w:space="0" w:color="auto"/>
            </w:tcBorders>
            <w:tcMar>
              <w:top w:w="85" w:type="dxa"/>
            </w:tcMar>
            <w:vAlign w:val="bottom"/>
          </w:tcPr>
          <w:p w14:paraId="6D0BACC3" w14:textId="343D378B" w:rsidR="001064BE" w:rsidRPr="009D019F" w:rsidRDefault="007633B6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53D7">
              <w:rPr>
                <w:rFonts w:ascii="TH SarabunPSK" w:hAnsi="TH SarabunPSK" w:cs="TH SarabunPSK" w:hint="cs"/>
                <w:sz w:val="32"/>
                <w:szCs w:val="32"/>
                <w:cs/>
              </w:rPr>
              <w:t>116730462007-9</w:t>
            </w:r>
          </w:p>
        </w:tc>
        <w:tc>
          <w:tcPr>
            <w:tcW w:w="850" w:type="dxa"/>
            <w:tcMar>
              <w:top w:w="85" w:type="dxa"/>
            </w:tcMar>
            <w:vAlign w:val="bottom"/>
          </w:tcPr>
          <w:p w14:paraId="73EFB125" w14:textId="77777777" w:rsidR="001064BE" w:rsidRPr="009D019F" w:rsidRDefault="001064BE" w:rsidP="003838F9">
            <w:pPr>
              <w:tabs>
                <w:tab w:val="left" w:pos="990"/>
                <w:tab w:val="left" w:pos="3870"/>
                <w:tab w:val="left" w:pos="63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019F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1646" w:type="dxa"/>
            <w:tcBorders>
              <w:top w:val="dashed" w:sz="4" w:space="0" w:color="auto"/>
              <w:bottom w:val="dashed" w:sz="4" w:space="0" w:color="auto"/>
            </w:tcBorders>
            <w:tcMar>
              <w:top w:w="85" w:type="dxa"/>
            </w:tcMar>
            <w:vAlign w:val="bottom"/>
          </w:tcPr>
          <w:p w14:paraId="4D6BD665" w14:textId="41D8FC2E" w:rsidR="001064BE" w:rsidRPr="009D019F" w:rsidRDefault="008953D7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09</w:t>
            </w: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4337</w:t>
            </w: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3690</w:t>
            </w:r>
          </w:p>
        </w:tc>
      </w:tr>
      <w:tr w:rsidR="001064BE" w:rsidRPr="009D019F" w14:paraId="5A32FB2E" w14:textId="77777777" w:rsidTr="003838F9">
        <w:tc>
          <w:tcPr>
            <w:tcW w:w="278" w:type="dxa"/>
            <w:tcMar>
              <w:top w:w="85" w:type="dxa"/>
            </w:tcMar>
            <w:vAlign w:val="bottom"/>
          </w:tcPr>
          <w:p w14:paraId="2E50EE94" w14:textId="77777777" w:rsidR="001064BE" w:rsidRPr="009D019F" w:rsidRDefault="001064BE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D019F">
              <w:rPr>
                <w:rFonts w:ascii="TH SarabunPSK" w:hAnsi="TH SarabunPSK" w:cs="TH SarabunPSK" w:hint="cs"/>
                <w:sz w:val="32"/>
                <w:szCs w:val="32"/>
                <w:cs/>
              </w:rPr>
              <w:t>3.</w:t>
            </w:r>
          </w:p>
        </w:tc>
        <w:tc>
          <w:tcPr>
            <w:tcW w:w="2689" w:type="dxa"/>
            <w:tcBorders>
              <w:top w:val="dashed" w:sz="4" w:space="0" w:color="auto"/>
              <w:bottom w:val="dashed" w:sz="4" w:space="0" w:color="auto"/>
            </w:tcBorders>
            <w:tcMar>
              <w:top w:w="85" w:type="dxa"/>
            </w:tcMar>
            <w:vAlign w:val="bottom"/>
          </w:tcPr>
          <w:p w14:paraId="71DD62A1" w14:textId="0F77D46D" w:rsidR="001064BE" w:rsidRPr="009D019F" w:rsidRDefault="008953D7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F05D7">
              <w:rPr>
                <w:rFonts w:ascii="TH SarabunPSK" w:hAnsi="TH SarabunPSK" w:cs="TH SarabunPSK"/>
                <w:sz w:val="32"/>
                <w:szCs w:val="32"/>
                <w:cs/>
              </w:rPr>
              <w:t>นายศักดา เบ้าคำ</w:t>
            </w:r>
          </w:p>
        </w:tc>
        <w:tc>
          <w:tcPr>
            <w:tcW w:w="362" w:type="dxa"/>
            <w:tcMar>
              <w:top w:w="85" w:type="dxa"/>
            </w:tcMar>
            <w:vAlign w:val="bottom"/>
          </w:tcPr>
          <w:p w14:paraId="551DA389" w14:textId="77777777" w:rsidR="001064BE" w:rsidRPr="009D019F" w:rsidRDefault="001064BE" w:rsidP="003838F9">
            <w:pPr>
              <w:tabs>
                <w:tab w:val="left" w:pos="990"/>
                <w:tab w:val="left" w:pos="3870"/>
                <w:tab w:val="left" w:pos="63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019F">
              <w:rPr>
                <w:rFonts w:ascii="TH SarabunPSK" w:hAnsi="TH SarabunPSK" w:cs="TH SarabunPSK" w:hint="cs"/>
                <w:sz w:val="32"/>
                <w:szCs w:val="32"/>
                <w:cs/>
              </w:rPr>
              <w:t>รหัส</w:t>
            </w:r>
          </w:p>
        </w:tc>
        <w:tc>
          <w:tcPr>
            <w:tcW w:w="1761" w:type="dxa"/>
            <w:tcBorders>
              <w:top w:val="dashed" w:sz="4" w:space="0" w:color="auto"/>
              <w:bottom w:val="dashed" w:sz="4" w:space="0" w:color="auto"/>
            </w:tcBorders>
            <w:tcMar>
              <w:top w:w="85" w:type="dxa"/>
            </w:tcMar>
            <w:vAlign w:val="bottom"/>
          </w:tcPr>
          <w:p w14:paraId="6D17B1EF" w14:textId="45D26A1A" w:rsidR="001064BE" w:rsidRPr="009D019F" w:rsidRDefault="007633B6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="008953D7" w:rsidRPr="007633B6">
              <w:rPr>
                <w:rFonts w:ascii="TH SarabunPSK" w:hAnsi="TH SarabunPSK" w:cs="TH SarabunPSK"/>
                <w:sz w:val="32"/>
                <w:szCs w:val="32"/>
              </w:rPr>
              <w:t>116730462016-0</w:t>
            </w:r>
          </w:p>
        </w:tc>
        <w:tc>
          <w:tcPr>
            <w:tcW w:w="850" w:type="dxa"/>
            <w:tcMar>
              <w:top w:w="85" w:type="dxa"/>
            </w:tcMar>
            <w:vAlign w:val="bottom"/>
          </w:tcPr>
          <w:p w14:paraId="4111FEA2" w14:textId="77777777" w:rsidR="001064BE" w:rsidRPr="009D019F" w:rsidRDefault="001064BE" w:rsidP="003838F9">
            <w:pPr>
              <w:tabs>
                <w:tab w:val="left" w:pos="990"/>
                <w:tab w:val="left" w:pos="3870"/>
                <w:tab w:val="left" w:pos="639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9D019F">
              <w:rPr>
                <w:rFonts w:ascii="TH SarabunPSK" w:hAnsi="TH SarabunPSK" w:cs="TH SarabunPSK" w:hint="cs"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1646" w:type="dxa"/>
            <w:tcBorders>
              <w:top w:val="dashed" w:sz="4" w:space="0" w:color="auto"/>
              <w:bottom w:val="dashed" w:sz="4" w:space="0" w:color="auto"/>
            </w:tcBorders>
            <w:tcMar>
              <w:top w:w="85" w:type="dxa"/>
            </w:tcMar>
            <w:vAlign w:val="bottom"/>
          </w:tcPr>
          <w:p w14:paraId="6A625A66" w14:textId="3DE577E8" w:rsidR="001064BE" w:rsidRPr="009D019F" w:rsidRDefault="008953D7" w:rsidP="003838F9">
            <w:pPr>
              <w:tabs>
                <w:tab w:val="left" w:pos="990"/>
                <w:tab w:val="left" w:pos="3870"/>
                <w:tab w:val="left" w:pos="639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 w:rsidRPr="00107D06">
              <w:rPr>
                <w:rFonts w:ascii="TH SarabunPSK" w:hAnsi="TH SarabunPSK" w:cs="TH SarabunPSK"/>
                <w:sz w:val="32"/>
                <w:szCs w:val="32"/>
              </w:rPr>
              <w:t>06</w:t>
            </w: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107D06">
              <w:rPr>
                <w:rFonts w:ascii="TH SarabunPSK" w:hAnsi="TH SarabunPSK" w:cs="TH SarabunPSK"/>
                <w:sz w:val="32"/>
                <w:szCs w:val="32"/>
              </w:rPr>
              <w:t>3014</w:t>
            </w: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  <w:r w:rsidRPr="00107D06">
              <w:rPr>
                <w:rFonts w:ascii="TH SarabunPSK" w:hAnsi="TH SarabunPSK" w:cs="TH SarabunPSK"/>
                <w:sz w:val="32"/>
                <w:szCs w:val="32"/>
              </w:rPr>
              <w:t>1066</w:t>
            </w:r>
          </w:p>
        </w:tc>
      </w:tr>
    </w:tbl>
    <w:p w14:paraId="70DB04C6" w14:textId="77777777" w:rsidR="001064BE" w:rsidRDefault="001064BE" w:rsidP="001064BE">
      <w:pPr>
        <w:tabs>
          <w:tab w:val="left" w:pos="990"/>
          <w:tab w:val="left" w:pos="3870"/>
          <w:tab w:val="left" w:pos="6390"/>
        </w:tabs>
        <w:spacing w:line="276" w:lineRule="auto"/>
        <w:ind w:left="720"/>
        <w:jc w:val="both"/>
        <w:rPr>
          <w:rFonts w:ascii="TH SarabunPSK" w:hAnsi="TH SarabunPSK" w:cs="TH SarabunPSK" w:hint="cs"/>
          <w:sz w:val="32"/>
          <w:szCs w:val="32"/>
          <w:u w:val="dotted"/>
          <w:cs/>
        </w:rPr>
      </w:pPr>
    </w:p>
    <w:p w14:paraId="1D5323CE" w14:textId="77777777" w:rsidR="001064BE" w:rsidRPr="00462CBB" w:rsidRDefault="001064BE" w:rsidP="001064BE">
      <w:pPr>
        <w:tabs>
          <w:tab w:val="left" w:pos="990"/>
          <w:tab w:val="left" w:pos="3870"/>
          <w:tab w:val="left" w:pos="6390"/>
        </w:tabs>
        <w:spacing w:line="276" w:lineRule="auto"/>
        <w:ind w:left="720"/>
        <w:jc w:val="both"/>
        <w:rPr>
          <w:rFonts w:ascii="TH SarabunPSK" w:hAnsi="TH SarabunPSK" w:cs="TH SarabunPSK"/>
          <w:sz w:val="32"/>
          <w:szCs w:val="32"/>
        </w:rPr>
      </w:pPr>
      <w:r w:rsidRPr="00462CBB">
        <w:rPr>
          <w:rFonts w:ascii="TH SarabunPSK" w:hAnsi="TH SarabunPSK" w:cs="TH SarabunPSK"/>
          <w:sz w:val="32"/>
          <w:szCs w:val="32"/>
          <w:cs/>
        </w:rPr>
        <w:t xml:space="preserve">โดยมีหัวข้อปริญญานิพนธ์ คือ </w:t>
      </w:r>
    </w:p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35"/>
        <w:gridCol w:w="6571"/>
      </w:tblGrid>
      <w:tr w:rsidR="001064BE" w:rsidRPr="0033168B" w14:paraId="0F88C634" w14:textId="77777777" w:rsidTr="003838F9">
        <w:trPr>
          <w:trHeight w:val="366"/>
        </w:trPr>
        <w:tc>
          <w:tcPr>
            <w:tcW w:w="1814" w:type="dxa"/>
            <w:vAlign w:val="bottom"/>
          </w:tcPr>
          <w:p w14:paraId="199163B0" w14:textId="77777777" w:rsidR="001064BE" w:rsidRPr="00A1221F" w:rsidRDefault="001064BE" w:rsidP="003838F9">
            <w:pPr>
              <w:spacing w:before="240"/>
              <w:rPr>
                <w:rFonts w:ascii="TH Sarabun New" w:hAnsi="TH Sarabun New" w:cs="TH Sarabun New"/>
                <w:sz w:val="32"/>
                <w:szCs w:val="32"/>
              </w:rPr>
            </w:pPr>
            <w:r w:rsidRPr="00A1221F"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ชื่อภาษาไทย</w:t>
            </w:r>
          </w:p>
        </w:tc>
        <w:tc>
          <w:tcPr>
            <w:tcW w:w="7212" w:type="dxa"/>
            <w:tcBorders>
              <w:bottom w:val="dashed" w:sz="4" w:space="0" w:color="auto"/>
            </w:tcBorders>
            <w:vAlign w:val="bottom"/>
          </w:tcPr>
          <w:p w14:paraId="79AA2635" w14:textId="77777777" w:rsidR="001064BE" w:rsidRPr="00A1221F" w:rsidRDefault="007D7BD8" w:rsidP="003838F9">
            <w:pPr>
              <w:spacing w:line="276" w:lineRule="auto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ระบบตรวจจับการล้มอัจฉริยะด้วยปัญญาประดิษฐ์และการระบุพิกัด 3 มิติ</w:t>
            </w:r>
          </w:p>
        </w:tc>
      </w:tr>
      <w:tr w:rsidR="001064BE" w:rsidRPr="0033168B" w14:paraId="59F5FD06" w14:textId="77777777" w:rsidTr="003838F9">
        <w:trPr>
          <w:trHeight w:val="366"/>
        </w:trPr>
        <w:tc>
          <w:tcPr>
            <w:tcW w:w="1814" w:type="dxa"/>
            <w:vAlign w:val="bottom"/>
          </w:tcPr>
          <w:p w14:paraId="0D28719D" w14:textId="77777777" w:rsidR="001064BE" w:rsidRPr="00A1221F" w:rsidRDefault="001064BE" w:rsidP="003838F9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12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639B5AC4" w14:textId="77777777" w:rsidR="001064BE" w:rsidRPr="00A1221F" w:rsidRDefault="007D7BD8" w:rsidP="003838F9">
            <w:pPr>
              <w:spacing w:line="276" w:lineRule="auto"/>
              <w:rPr>
                <w:rFonts w:ascii="TH Sarabun New" w:hAnsi="TH Sarabun New" w:cs="TH Sarabun New" w:hint="cs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จากคลื่นไวไฟ</w:t>
            </w:r>
          </w:p>
        </w:tc>
      </w:tr>
      <w:tr w:rsidR="001064BE" w:rsidRPr="0033168B" w14:paraId="0D379B7B" w14:textId="77777777" w:rsidTr="003838F9">
        <w:trPr>
          <w:trHeight w:val="366"/>
        </w:trPr>
        <w:tc>
          <w:tcPr>
            <w:tcW w:w="1814" w:type="dxa"/>
            <w:vAlign w:val="bottom"/>
          </w:tcPr>
          <w:p w14:paraId="4CF8B7A1" w14:textId="77777777" w:rsidR="001064BE" w:rsidRPr="00A1221F" w:rsidRDefault="001064BE" w:rsidP="003838F9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1221F"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ชื่อภาษาอังกฤษ</w:t>
            </w:r>
          </w:p>
        </w:tc>
        <w:tc>
          <w:tcPr>
            <w:tcW w:w="7212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7CA97D44" w14:textId="77777777" w:rsidR="001064BE" w:rsidRPr="00A1221F" w:rsidRDefault="007D7BD8" w:rsidP="003838F9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AI-Powered 3D Fall Detection System using </w:t>
            </w:r>
            <w:proofErr w:type="spellStart"/>
            <w:r>
              <w:rPr>
                <w:rFonts w:ascii="TH Sarabun New" w:hAnsi="TH Sarabun New" w:cs="TH Sarabun New"/>
                <w:sz w:val="32"/>
                <w:szCs w:val="32"/>
              </w:rPr>
              <w:t>WiFi</w:t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</w:rPr>
              <w:t xml:space="preserve"> Sensing</w:t>
            </w:r>
          </w:p>
        </w:tc>
      </w:tr>
      <w:tr w:rsidR="001064BE" w:rsidRPr="0033168B" w14:paraId="07FB1165" w14:textId="77777777" w:rsidTr="003838F9">
        <w:trPr>
          <w:trHeight w:val="366"/>
        </w:trPr>
        <w:tc>
          <w:tcPr>
            <w:tcW w:w="1814" w:type="dxa"/>
            <w:vAlign w:val="bottom"/>
          </w:tcPr>
          <w:p w14:paraId="2954883D" w14:textId="77777777" w:rsidR="001064BE" w:rsidRPr="00A1221F" w:rsidRDefault="001064BE" w:rsidP="003838F9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</w:p>
        </w:tc>
        <w:tc>
          <w:tcPr>
            <w:tcW w:w="7212" w:type="dxa"/>
            <w:tcBorders>
              <w:top w:val="dashed" w:sz="4" w:space="0" w:color="auto"/>
              <w:bottom w:val="dashed" w:sz="4" w:space="0" w:color="auto"/>
            </w:tcBorders>
            <w:vAlign w:val="bottom"/>
          </w:tcPr>
          <w:p w14:paraId="2AFB5BBC" w14:textId="77777777" w:rsidR="001064BE" w:rsidRPr="00A1221F" w:rsidRDefault="001064BE" w:rsidP="003838F9">
            <w:pPr>
              <w:spacing w:line="276" w:lineRule="auto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5D6F7DA" w14:textId="77777777" w:rsidR="00E16E12" w:rsidRPr="00462CBB" w:rsidRDefault="00E16E12" w:rsidP="001064BE">
      <w:pPr>
        <w:spacing w:line="276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62EF4DD2" w14:textId="77777777" w:rsidR="00CD14CA" w:rsidRPr="00462CBB" w:rsidRDefault="00621886" w:rsidP="002A55BE">
      <w:pPr>
        <w:tabs>
          <w:tab w:val="left" w:pos="4320"/>
        </w:tabs>
        <w:jc w:val="right"/>
        <w:rPr>
          <w:rFonts w:ascii="TH SarabunPSK" w:hAnsi="TH SarabunPSK" w:cs="TH SarabunPSK"/>
          <w:sz w:val="32"/>
          <w:szCs w:val="32"/>
        </w:rPr>
      </w:pPr>
      <w:r w:rsidRPr="00462CBB">
        <w:rPr>
          <w:rFonts w:ascii="TH SarabunPSK" w:hAnsi="TH SarabunPSK" w:cs="TH SarabunPSK"/>
          <w:sz w:val="32"/>
          <w:szCs w:val="32"/>
        </w:rPr>
        <w:tab/>
      </w:r>
      <w:r w:rsidR="00CD14CA" w:rsidRPr="00462CBB">
        <w:rPr>
          <w:rFonts w:ascii="TH SarabunPSK" w:hAnsi="TH SarabunPSK" w:cs="TH SarabunPSK"/>
          <w:sz w:val="32"/>
          <w:szCs w:val="32"/>
          <w:cs/>
        </w:rPr>
        <w:t>ลงชื่อ</w:t>
      </w:r>
      <w:r w:rsidR="00B347BE"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347BE"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4C2FED"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347BE"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347BE"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1895326" w14:textId="77777777" w:rsidR="00CD14CA" w:rsidRPr="00462CBB" w:rsidRDefault="00934390" w:rsidP="002A55BE">
      <w:pPr>
        <w:jc w:val="right"/>
        <w:rPr>
          <w:rFonts w:ascii="TH SarabunPSK" w:hAnsi="TH SarabunPSK" w:cs="TH SarabunPSK"/>
          <w:sz w:val="32"/>
          <w:szCs w:val="32"/>
        </w:rPr>
      </w:pP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</w:rPr>
        <w:tab/>
        <w:t xml:space="preserve">      </w:t>
      </w:r>
      <w:r w:rsidR="00621886" w:rsidRPr="00462CBB">
        <w:rPr>
          <w:rFonts w:ascii="TH SarabunPSK" w:hAnsi="TH SarabunPSK" w:cs="TH SarabunPSK"/>
          <w:sz w:val="32"/>
          <w:szCs w:val="32"/>
        </w:rPr>
        <w:t xml:space="preserve">  </w:t>
      </w:r>
      <w:r w:rsidR="00CD14CA" w:rsidRPr="00462CBB">
        <w:rPr>
          <w:rFonts w:ascii="TH SarabunPSK" w:hAnsi="TH SarabunPSK" w:cs="TH SarabunPSK"/>
          <w:sz w:val="32"/>
          <w:szCs w:val="32"/>
        </w:rPr>
        <w:t xml:space="preserve"> (</w:t>
      </w:r>
      <w:r w:rsidR="00B347BE"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B347BE"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F1E1A" w:rsidRPr="00107D06">
        <w:rPr>
          <w:rFonts w:ascii="TH SarabunPSK" w:hAnsi="TH SarabunPSK" w:cs="TH SarabunPSK"/>
          <w:sz w:val="32"/>
          <w:szCs w:val="32"/>
          <w:u w:val="dotted"/>
          <w:cs/>
        </w:rPr>
        <w:t>ดร.พชร ศรีมุกข์</w:t>
      </w:r>
      <w:r w:rsidR="00B347BE"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621886"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CD14CA" w:rsidRPr="00462CBB">
        <w:rPr>
          <w:rFonts w:ascii="TH SarabunPSK" w:hAnsi="TH SarabunPSK" w:cs="TH SarabunPSK"/>
          <w:sz w:val="32"/>
          <w:szCs w:val="32"/>
        </w:rPr>
        <w:t>)</w:t>
      </w:r>
    </w:p>
    <w:p w14:paraId="5C4794D2" w14:textId="77777777" w:rsidR="00CD14CA" w:rsidRPr="00462CBB" w:rsidRDefault="00792F6A" w:rsidP="002A55BE">
      <w:pPr>
        <w:tabs>
          <w:tab w:val="left" w:pos="5670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CD14CA" w:rsidRPr="00462CBB">
        <w:rPr>
          <w:rFonts w:ascii="TH SarabunPSK" w:hAnsi="TH SarabunPSK" w:cs="TH SarabunPSK"/>
          <w:sz w:val="32"/>
          <w:szCs w:val="32"/>
          <w:cs/>
        </w:rPr>
        <w:t>อาจารย์</w:t>
      </w:r>
      <w:r w:rsidR="001064BE">
        <w:rPr>
          <w:rFonts w:ascii="TH SarabunPSK" w:hAnsi="TH SarabunPSK" w:cs="TH SarabunPSK" w:hint="cs"/>
          <w:sz w:val="32"/>
          <w:szCs w:val="32"/>
          <w:cs/>
        </w:rPr>
        <w:t>ที่ปรึกษา</w:t>
      </w:r>
      <w:r w:rsidR="00883B4C">
        <w:rPr>
          <w:rFonts w:ascii="TH SarabunPSK" w:hAnsi="TH SarabunPSK" w:cs="TH SarabunPSK" w:hint="cs"/>
          <w:sz w:val="32"/>
          <w:szCs w:val="32"/>
          <w:cs/>
        </w:rPr>
        <w:t>หลัก</w:t>
      </w:r>
    </w:p>
    <w:p w14:paraId="41252916" w14:textId="0BC0D8C3" w:rsidR="00CD14CA" w:rsidRPr="00462CBB" w:rsidRDefault="00B347BE" w:rsidP="002A55BE">
      <w:pPr>
        <w:tabs>
          <w:tab w:val="left" w:pos="4320"/>
          <w:tab w:val="left" w:pos="5220"/>
          <w:tab w:val="left" w:pos="7020"/>
        </w:tabs>
        <w:jc w:val="right"/>
        <w:rPr>
          <w:rFonts w:ascii="TH SarabunPSK" w:hAnsi="TH SarabunPSK" w:cs="TH SarabunPSK" w:hint="cs"/>
          <w:sz w:val="32"/>
          <w:szCs w:val="32"/>
        </w:rPr>
      </w:pPr>
      <w:r w:rsidRPr="00462CBB">
        <w:rPr>
          <w:rFonts w:ascii="TH SarabunPSK" w:hAnsi="TH SarabunPSK" w:cs="TH SarabunPSK"/>
          <w:sz w:val="32"/>
          <w:szCs w:val="32"/>
        </w:rPr>
        <w:tab/>
      </w:r>
      <w:r w:rsidR="00CD14CA" w:rsidRPr="00462CBB">
        <w:rPr>
          <w:rFonts w:ascii="TH SarabunPSK" w:hAnsi="TH SarabunPSK" w:cs="TH SarabunPSK"/>
          <w:sz w:val="32"/>
          <w:szCs w:val="32"/>
          <w:cs/>
        </w:rPr>
        <w:t>วันที่</w:t>
      </w:r>
      <w:r w:rsidR="00D51F7D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="00EE6061">
        <w:rPr>
          <w:rFonts w:ascii="TH SarabunPSK" w:hAnsi="TH SarabunPSK" w:cs="TH SarabunPSK"/>
          <w:sz w:val="32"/>
          <w:szCs w:val="32"/>
          <w:u w:val="dotted"/>
        </w:rPr>
        <w:t>23</w:t>
      </w:r>
      <w:r w:rsidR="004C2FED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D51F7D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CD14CA" w:rsidRPr="00462CBB">
        <w:rPr>
          <w:rFonts w:ascii="TH SarabunPSK" w:hAnsi="TH SarabunPSK" w:cs="TH SarabunPSK"/>
          <w:sz w:val="32"/>
          <w:szCs w:val="32"/>
          <w:cs/>
        </w:rPr>
        <w:t>เดือ</w:t>
      </w:r>
      <w:r w:rsidR="00621886" w:rsidRPr="00462CBB">
        <w:rPr>
          <w:rFonts w:ascii="TH SarabunPSK" w:hAnsi="TH SarabunPSK" w:cs="TH SarabunPSK"/>
          <w:sz w:val="32"/>
          <w:szCs w:val="32"/>
          <w:cs/>
        </w:rPr>
        <w:t>น</w:t>
      </w:r>
      <w:r w:rsidR="004C2FED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5F0B5E" w:rsidRPr="005F0B5E">
        <w:rPr>
          <w:rFonts w:ascii="TH SarabunPSK" w:hAnsi="TH SarabunPSK" w:cs="TH SarabunPSK"/>
          <w:sz w:val="32"/>
          <w:szCs w:val="32"/>
          <w:u w:val="dotted"/>
          <w:cs/>
        </w:rPr>
        <w:t>กรกฎาคม</w:t>
      </w:r>
      <w:r w:rsidR="004C2FED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621886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CD14CA" w:rsidRPr="00462CBB">
        <w:rPr>
          <w:rFonts w:ascii="TH SarabunPSK" w:hAnsi="TH SarabunPSK" w:cs="TH SarabunPSK"/>
          <w:sz w:val="32"/>
          <w:szCs w:val="32"/>
          <w:cs/>
        </w:rPr>
        <w:t>พ</w:t>
      </w:r>
      <w:r w:rsidR="00CD14CA" w:rsidRPr="00462CBB">
        <w:rPr>
          <w:rFonts w:ascii="TH SarabunPSK" w:hAnsi="TH SarabunPSK" w:cs="TH SarabunPSK"/>
          <w:sz w:val="32"/>
          <w:szCs w:val="32"/>
        </w:rPr>
        <w:t>.</w:t>
      </w:r>
      <w:r w:rsidR="00CD14CA" w:rsidRPr="00462CBB">
        <w:rPr>
          <w:rFonts w:ascii="TH SarabunPSK" w:hAnsi="TH SarabunPSK" w:cs="TH SarabunPSK"/>
          <w:sz w:val="32"/>
          <w:szCs w:val="32"/>
          <w:cs/>
        </w:rPr>
        <w:t>ศ</w:t>
      </w:r>
      <w:r w:rsidRPr="00462CBB">
        <w:rPr>
          <w:rFonts w:ascii="TH SarabunPSK" w:hAnsi="TH SarabunPSK" w:cs="TH SarabunPSK"/>
          <w:sz w:val="32"/>
          <w:szCs w:val="32"/>
          <w:cs/>
        </w:rPr>
        <w:t>.</w:t>
      </w:r>
      <w:r w:rsidR="004C2FED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621886" w:rsidRPr="00462CBB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5F0B5E">
        <w:rPr>
          <w:rFonts w:ascii="TH SarabunPSK" w:hAnsi="TH SarabunPSK" w:cs="TH SarabunPSK" w:hint="cs"/>
          <w:sz w:val="32"/>
          <w:szCs w:val="32"/>
          <w:u w:val="dotted"/>
          <w:cs/>
        </w:rPr>
        <w:t>2569</w:t>
      </w:r>
    </w:p>
    <w:p w14:paraId="49A600F1" w14:textId="77777777" w:rsidR="004B5E87" w:rsidRPr="00462CBB" w:rsidRDefault="004B5E87" w:rsidP="002A55BE">
      <w:pPr>
        <w:jc w:val="right"/>
        <w:rPr>
          <w:rFonts w:ascii="TH SarabunPSK" w:hAnsi="TH SarabunPSK" w:cs="TH SarabunPSK"/>
          <w:sz w:val="32"/>
          <w:szCs w:val="32"/>
        </w:rPr>
      </w:pPr>
    </w:p>
    <w:p w14:paraId="007EF020" w14:textId="77777777" w:rsidR="00883B4C" w:rsidRPr="00462CBB" w:rsidRDefault="00883B4C" w:rsidP="002A55BE">
      <w:pPr>
        <w:tabs>
          <w:tab w:val="left" w:pos="4320"/>
        </w:tabs>
        <w:jc w:val="right"/>
        <w:rPr>
          <w:rFonts w:ascii="TH SarabunPSK" w:hAnsi="TH SarabunPSK" w:cs="TH SarabunPSK"/>
          <w:sz w:val="32"/>
          <w:szCs w:val="32"/>
        </w:rPr>
      </w:pP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  <w:cs/>
        </w:rPr>
        <w:t>ลงชื่อ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20CEB58C" w14:textId="0230417E" w:rsidR="00883B4C" w:rsidRPr="00462CBB" w:rsidRDefault="00883B4C" w:rsidP="002A55BE">
      <w:pPr>
        <w:jc w:val="right"/>
        <w:rPr>
          <w:rFonts w:ascii="TH SarabunPSK" w:hAnsi="TH SarabunPSK" w:cs="TH SarabunPSK"/>
          <w:sz w:val="32"/>
          <w:szCs w:val="32"/>
        </w:rPr>
      </w:pP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</w:rPr>
        <w:tab/>
      </w:r>
      <w:r w:rsidRPr="00462CBB">
        <w:rPr>
          <w:rFonts w:ascii="TH SarabunPSK" w:hAnsi="TH SarabunPSK" w:cs="TH SarabunPSK"/>
          <w:sz w:val="32"/>
          <w:szCs w:val="32"/>
        </w:rPr>
        <w:tab/>
        <w:t xml:space="preserve">         (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EE6061">
        <w:rPr>
          <w:rFonts w:ascii="TH SarabunPSK" w:hAnsi="TH SarabunPSK" w:cs="TH SarabunPSK"/>
          <w:sz w:val="32"/>
          <w:szCs w:val="32"/>
          <w:u w:val="dotted"/>
        </w:rPr>
        <w:t xml:space="preserve">       </w:t>
      </w:r>
      <w:r w:rsidR="00DC5FEE" w:rsidRPr="00DC5FEE">
        <w:rPr>
          <w:rFonts w:ascii="TH SarabunPSK" w:hAnsi="TH SarabunPSK" w:cs="TH SarabunPSK"/>
          <w:sz w:val="32"/>
          <w:szCs w:val="32"/>
          <w:u w:val="dotted"/>
          <w:cs/>
        </w:rPr>
        <w:t>ดร.อนุรักษ์</w:t>
      </w:r>
      <w:r w:rsidR="005A3646">
        <w:rPr>
          <w:rFonts w:ascii="TH SarabunPSK" w:hAnsi="TH SarabunPSK" w:cs="TH SarabunPSK" w:hint="cs"/>
          <w:sz w:val="32"/>
          <w:szCs w:val="32"/>
          <w:u w:val="dotted"/>
          <w:cs/>
        </w:rPr>
        <w:t xml:space="preserve"> </w:t>
      </w:r>
      <w:r w:rsidR="005A3646" w:rsidRPr="005A3646">
        <w:rPr>
          <w:rFonts w:ascii="TH SarabunPSK" w:hAnsi="TH SarabunPSK" w:cs="TH SarabunPSK"/>
          <w:sz w:val="32"/>
          <w:szCs w:val="32"/>
          <w:u w:val="dotted"/>
          <w:cs/>
        </w:rPr>
        <w:t>พรหมโคตร</w:t>
      </w:r>
      <w:r w:rsidRPr="00462CBB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62CBB">
        <w:rPr>
          <w:rFonts w:ascii="TH SarabunPSK" w:hAnsi="TH SarabunPSK" w:cs="TH SarabunPSK"/>
          <w:sz w:val="32"/>
          <w:szCs w:val="32"/>
        </w:rPr>
        <w:t>)</w:t>
      </w:r>
    </w:p>
    <w:p w14:paraId="35177EFF" w14:textId="77777777" w:rsidR="00883B4C" w:rsidRPr="00462CBB" w:rsidRDefault="00792F6A" w:rsidP="002A55BE">
      <w:pPr>
        <w:tabs>
          <w:tab w:val="left" w:pos="5670"/>
        </w:tabs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="001064BE" w:rsidRPr="00462CBB">
        <w:rPr>
          <w:rFonts w:ascii="TH SarabunPSK" w:hAnsi="TH SarabunPSK" w:cs="TH SarabunPSK"/>
          <w:sz w:val="32"/>
          <w:szCs w:val="32"/>
          <w:cs/>
        </w:rPr>
        <w:t>อาจารย์</w:t>
      </w:r>
      <w:r w:rsidR="001064BE">
        <w:rPr>
          <w:rFonts w:ascii="TH SarabunPSK" w:hAnsi="TH SarabunPSK" w:cs="TH SarabunPSK" w:hint="cs"/>
          <w:sz w:val="32"/>
          <w:szCs w:val="32"/>
          <w:cs/>
        </w:rPr>
        <w:t>ที่ปรึกษาร่วม</w:t>
      </w:r>
    </w:p>
    <w:p w14:paraId="616FD862" w14:textId="127EFD98" w:rsidR="00883B4C" w:rsidRPr="00462CBB" w:rsidRDefault="00883B4C" w:rsidP="002A55BE">
      <w:pPr>
        <w:tabs>
          <w:tab w:val="left" w:pos="4320"/>
          <w:tab w:val="left" w:pos="5220"/>
          <w:tab w:val="left" w:pos="7020"/>
        </w:tabs>
        <w:jc w:val="right"/>
        <w:rPr>
          <w:rFonts w:ascii="TH SarabunPSK" w:hAnsi="TH SarabunPSK" w:cs="TH SarabunPSK"/>
          <w:sz w:val="32"/>
          <w:szCs w:val="32"/>
        </w:rPr>
      </w:pPr>
      <w:r w:rsidRPr="00462CBB">
        <w:rPr>
          <w:rFonts w:ascii="TH SarabunPSK" w:hAnsi="TH SarabunPSK" w:cs="TH SarabunPSK"/>
          <w:sz w:val="32"/>
          <w:szCs w:val="32"/>
        </w:rPr>
        <w:tab/>
      </w:r>
      <w:r w:rsidR="00254AD9" w:rsidRPr="00462CBB">
        <w:rPr>
          <w:rFonts w:ascii="TH SarabunPSK" w:hAnsi="TH SarabunPSK" w:cs="TH SarabunPSK"/>
          <w:sz w:val="32"/>
          <w:szCs w:val="32"/>
          <w:cs/>
        </w:rPr>
        <w:t>วันที่</w:t>
      </w:r>
      <w:r w:rsidR="00254AD9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EE6061">
        <w:rPr>
          <w:rFonts w:ascii="TH SarabunPSK" w:hAnsi="TH SarabunPSK" w:cs="TH SarabunPSK"/>
          <w:sz w:val="32"/>
          <w:szCs w:val="32"/>
          <w:u w:val="dotted"/>
        </w:rPr>
        <w:t xml:space="preserve"> 23 </w:t>
      </w:r>
      <w:r w:rsidR="00254AD9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  </w:t>
      </w:r>
      <w:r w:rsidR="00254AD9" w:rsidRPr="00462CBB">
        <w:rPr>
          <w:rFonts w:ascii="TH SarabunPSK" w:hAnsi="TH SarabunPSK" w:cs="TH SarabunPSK"/>
          <w:sz w:val="32"/>
          <w:szCs w:val="32"/>
          <w:cs/>
        </w:rPr>
        <w:t>เดือน</w:t>
      </w:r>
      <w:r w:rsidR="00254AD9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254AD9" w:rsidRPr="005F0B5E">
        <w:rPr>
          <w:rFonts w:ascii="TH SarabunPSK" w:hAnsi="TH SarabunPSK" w:cs="TH SarabunPSK"/>
          <w:sz w:val="32"/>
          <w:szCs w:val="32"/>
          <w:u w:val="dotted"/>
          <w:cs/>
        </w:rPr>
        <w:t>กรกฎาคม</w:t>
      </w:r>
      <w:r w:rsidR="00254AD9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   </w:t>
      </w:r>
      <w:r w:rsidR="00254AD9" w:rsidRPr="00462CBB">
        <w:rPr>
          <w:rFonts w:ascii="TH SarabunPSK" w:hAnsi="TH SarabunPSK" w:cs="TH SarabunPSK"/>
          <w:sz w:val="32"/>
          <w:szCs w:val="32"/>
          <w:cs/>
        </w:rPr>
        <w:t>พ</w:t>
      </w:r>
      <w:r w:rsidR="00254AD9" w:rsidRPr="00462CBB">
        <w:rPr>
          <w:rFonts w:ascii="TH SarabunPSK" w:hAnsi="TH SarabunPSK" w:cs="TH SarabunPSK"/>
          <w:sz w:val="32"/>
          <w:szCs w:val="32"/>
        </w:rPr>
        <w:t>.</w:t>
      </w:r>
      <w:r w:rsidR="00254AD9" w:rsidRPr="00462CBB">
        <w:rPr>
          <w:rFonts w:ascii="TH SarabunPSK" w:hAnsi="TH SarabunPSK" w:cs="TH SarabunPSK"/>
          <w:sz w:val="32"/>
          <w:szCs w:val="32"/>
          <w:cs/>
        </w:rPr>
        <w:t>ศ.</w:t>
      </w:r>
      <w:r w:rsidR="00254AD9" w:rsidRPr="00462CBB">
        <w:rPr>
          <w:rFonts w:ascii="TH SarabunPSK" w:hAnsi="TH SarabunPSK" w:cs="TH SarabunPSK"/>
          <w:sz w:val="32"/>
          <w:szCs w:val="32"/>
          <w:u w:val="dotted"/>
          <w:cs/>
        </w:rPr>
        <w:t xml:space="preserve"> </w:t>
      </w:r>
      <w:r w:rsidR="00254AD9" w:rsidRPr="00462CBB">
        <w:rPr>
          <w:rFonts w:ascii="TH SarabunPSK" w:hAnsi="TH SarabunPSK" w:cs="TH SarabunPSK"/>
          <w:sz w:val="32"/>
          <w:szCs w:val="32"/>
          <w:u w:val="dotted"/>
        </w:rPr>
        <w:t xml:space="preserve"> </w:t>
      </w:r>
      <w:r w:rsidR="00254AD9">
        <w:rPr>
          <w:rFonts w:ascii="TH SarabunPSK" w:hAnsi="TH SarabunPSK" w:cs="TH SarabunPSK" w:hint="cs"/>
          <w:sz w:val="32"/>
          <w:szCs w:val="32"/>
          <w:u w:val="dotted"/>
          <w:cs/>
        </w:rPr>
        <w:t>2569</w:t>
      </w:r>
    </w:p>
    <w:sectPr w:rsidR="00883B4C" w:rsidRPr="00462CBB" w:rsidSect="00F33780">
      <w:footerReference w:type="default" r:id="rId8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FEB5" w14:textId="77777777" w:rsidR="00B21F3C" w:rsidRDefault="00B21F3C">
      <w:r>
        <w:separator/>
      </w:r>
    </w:p>
  </w:endnote>
  <w:endnote w:type="continuationSeparator" w:id="0">
    <w:p w14:paraId="4613B6DD" w14:textId="77777777" w:rsidR="00B21F3C" w:rsidRDefault="00B21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3347E" w14:textId="77777777" w:rsidR="006D0A8C" w:rsidRPr="006D0A8C" w:rsidRDefault="006D0A8C" w:rsidP="001064BE">
    <w:pPr>
      <w:pStyle w:val="Header"/>
      <w:rPr>
        <w:rFonts w:ascii="TH SarabunPSK" w:hAnsi="TH SarabunPSK" w:cs="TH SarabunPSK"/>
        <w:sz w:val="32"/>
      </w:rPr>
    </w:pPr>
    <w:r w:rsidRPr="006D0A8C">
      <w:rPr>
        <w:rFonts w:ascii="TH SarabunPSK" w:hAnsi="TH SarabunPSK" w:cs="TH SarabunPSK"/>
        <w:sz w:val="32"/>
      </w:rPr>
      <w:t>CPE-PP1B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110E8" w14:textId="77777777" w:rsidR="00B21F3C" w:rsidRDefault="00B21F3C">
      <w:r>
        <w:separator/>
      </w:r>
    </w:p>
  </w:footnote>
  <w:footnote w:type="continuationSeparator" w:id="0">
    <w:p w14:paraId="25ECD5A8" w14:textId="77777777" w:rsidR="00B21F3C" w:rsidRDefault="00B21F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260A7"/>
    <w:multiLevelType w:val="hybridMultilevel"/>
    <w:tmpl w:val="D0AE3DEC"/>
    <w:lvl w:ilvl="0" w:tplc="E9B083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89013901">
    <w:abstractNumId w:val="0"/>
  </w:num>
  <w:num w:numId="2" w16cid:durableId="5098780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CA"/>
    <w:rsid w:val="00014EDE"/>
    <w:rsid w:val="00024898"/>
    <w:rsid w:val="000435E8"/>
    <w:rsid w:val="00047F47"/>
    <w:rsid w:val="00053D40"/>
    <w:rsid w:val="00061369"/>
    <w:rsid w:val="0009014A"/>
    <w:rsid w:val="00090C88"/>
    <w:rsid w:val="000962A9"/>
    <w:rsid w:val="000A65A2"/>
    <w:rsid w:val="000B2836"/>
    <w:rsid w:val="000C172C"/>
    <w:rsid w:val="000C7A30"/>
    <w:rsid w:val="000E6388"/>
    <w:rsid w:val="001064BE"/>
    <w:rsid w:val="00107D06"/>
    <w:rsid w:val="00112C7A"/>
    <w:rsid w:val="00122426"/>
    <w:rsid w:val="001345DF"/>
    <w:rsid w:val="001402A7"/>
    <w:rsid w:val="001671FD"/>
    <w:rsid w:val="00170A79"/>
    <w:rsid w:val="00181669"/>
    <w:rsid w:val="00193E8F"/>
    <w:rsid w:val="001A0C1B"/>
    <w:rsid w:val="001A2385"/>
    <w:rsid w:val="001A3776"/>
    <w:rsid w:val="001C0876"/>
    <w:rsid w:val="001C0DEF"/>
    <w:rsid w:val="001E1BF2"/>
    <w:rsid w:val="00214B8F"/>
    <w:rsid w:val="00234B1D"/>
    <w:rsid w:val="00254AD9"/>
    <w:rsid w:val="00256882"/>
    <w:rsid w:val="00283B3D"/>
    <w:rsid w:val="00285D5C"/>
    <w:rsid w:val="00292251"/>
    <w:rsid w:val="002953C6"/>
    <w:rsid w:val="00296625"/>
    <w:rsid w:val="002A4148"/>
    <w:rsid w:val="002A51F8"/>
    <w:rsid w:val="002A55BE"/>
    <w:rsid w:val="002C053F"/>
    <w:rsid w:val="002E5A01"/>
    <w:rsid w:val="00301403"/>
    <w:rsid w:val="00322FD9"/>
    <w:rsid w:val="003362F4"/>
    <w:rsid w:val="00352536"/>
    <w:rsid w:val="00354E41"/>
    <w:rsid w:val="00361664"/>
    <w:rsid w:val="0036506B"/>
    <w:rsid w:val="003838F9"/>
    <w:rsid w:val="003A0850"/>
    <w:rsid w:val="003A50C2"/>
    <w:rsid w:val="003E0EF5"/>
    <w:rsid w:val="003E2F44"/>
    <w:rsid w:val="00412196"/>
    <w:rsid w:val="00414367"/>
    <w:rsid w:val="00436C51"/>
    <w:rsid w:val="0046055D"/>
    <w:rsid w:val="00462CBB"/>
    <w:rsid w:val="004A6CC7"/>
    <w:rsid w:val="004B4D17"/>
    <w:rsid w:val="004B5E87"/>
    <w:rsid w:val="004B71C6"/>
    <w:rsid w:val="004C2FED"/>
    <w:rsid w:val="004D2B51"/>
    <w:rsid w:val="004D4D76"/>
    <w:rsid w:val="004D6097"/>
    <w:rsid w:val="004E6318"/>
    <w:rsid w:val="005033EA"/>
    <w:rsid w:val="00514669"/>
    <w:rsid w:val="00514C71"/>
    <w:rsid w:val="005209CE"/>
    <w:rsid w:val="00553D47"/>
    <w:rsid w:val="005542B0"/>
    <w:rsid w:val="00555891"/>
    <w:rsid w:val="00581C6D"/>
    <w:rsid w:val="00586022"/>
    <w:rsid w:val="005A3646"/>
    <w:rsid w:val="005A7AAD"/>
    <w:rsid w:val="005E06A8"/>
    <w:rsid w:val="005F0B5E"/>
    <w:rsid w:val="00600FB1"/>
    <w:rsid w:val="00621886"/>
    <w:rsid w:val="006421D6"/>
    <w:rsid w:val="00654DC8"/>
    <w:rsid w:val="00677F17"/>
    <w:rsid w:val="006A4AB9"/>
    <w:rsid w:val="006C391F"/>
    <w:rsid w:val="006C6F46"/>
    <w:rsid w:val="006D0A8C"/>
    <w:rsid w:val="006E17F7"/>
    <w:rsid w:val="006F1E1A"/>
    <w:rsid w:val="006F588A"/>
    <w:rsid w:val="0070665A"/>
    <w:rsid w:val="0071007B"/>
    <w:rsid w:val="007521FF"/>
    <w:rsid w:val="00756896"/>
    <w:rsid w:val="007633B6"/>
    <w:rsid w:val="00792F6A"/>
    <w:rsid w:val="007B163F"/>
    <w:rsid w:val="007C0270"/>
    <w:rsid w:val="007C4AC8"/>
    <w:rsid w:val="007C7B3E"/>
    <w:rsid w:val="007D7BD8"/>
    <w:rsid w:val="007E1BB6"/>
    <w:rsid w:val="007E266F"/>
    <w:rsid w:val="007E5531"/>
    <w:rsid w:val="007E77FA"/>
    <w:rsid w:val="008329C7"/>
    <w:rsid w:val="008359FF"/>
    <w:rsid w:val="00837179"/>
    <w:rsid w:val="00854A04"/>
    <w:rsid w:val="00883B4C"/>
    <w:rsid w:val="008953D7"/>
    <w:rsid w:val="008A4D2B"/>
    <w:rsid w:val="008C5C70"/>
    <w:rsid w:val="008E02C3"/>
    <w:rsid w:val="009052FA"/>
    <w:rsid w:val="00930BF9"/>
    <w:rsid w:val="00934390"/>
    <w:rsid w:val="009430CF"/>
    <w:rsid w:val="00970213"/>
    <w:rsid w:val="00970DA8"/>
    <w:rsid w:val="009A0C9D"/>
    <w:rsid w:val="009C25B4"/>
    <w:rsid w:val="009C3E39"/>
    <w:rsid w:val="009D019F"/>
    <w:rsid w:val="009F0A2E"/>
    <w:rsid w:val="009F71C6"/>
    <w:rsid w:val="00A15B52"/>
    <w:rsid w:val="00A25A79"/>
    <w:rsid w:val="00A33A5D"/>
    <w:rsid w:val="00A607D1"/>
    <w:rsid w:val="00A74A3F"/>
    <w:rsid w:val="00A8054E"/>
    <w:rsid w:val="00A845BF"/>
    <w:rsid w:val="00AD1DC8"/>
    <w:rsid w:val="00AD33AE"/>
    <w:rsid w:val="00AE11FE"/>
    <w:rsid w:val="00AF0D5A"/>
    <w:rsid w:val="00B21F3C"/>
    <w:rsid w:val="00B22FC8"/>
    <w:rsid w:val="00B347BE"/>
    <w:rsid w:val="00B427DC"/>
    <w:rsid w:val="00B80137"/>
    <w:rsid w:val="00B846D4"/>
    <w:rsid w:val="00BA7A6B"/>
    <w:rsid w:val="00BC1A7B"/>
    <w:rsid w:val="00BF6C20"/>
    <w:rsid w:val="00C06C80"/>
    <w:rsid w:val="00C119DB"/>
    <w:rsid w:val="00C46049"/>
    <w:rsid w:val="00C6605A"/>
    <w:rsid w:val="00C66392"/>
    <w:rsid w:val="00CA5F1E"/>
    <w:rsid w:val="00CC08A2"/>
    <w:rsid w:val="00CC1F12"/>
    <w:rsid w:val="00CD14CA"/>
    <w:rsid w:val="00D22908"/>
    <w:rsid w:val="00D25F33"/>
    <w:rsid w:val="00D51F7D"/>
    <w:rsid w:val="00D82915"/>
    <w:rsid w:val="00D86DC6"/>
    <w:rsid w:val="00DB3C71"/>
    <w:rsid w:val="00DB5327"/>
    <w:rsid w:val="00DC5FEE"/>
    <w:rsid w:val="00DF1797"/>
    <w:rsid w:val="00DF40B8"/>
    <w:rsid w:val="00E16E12"/>
    <w:rsid w:val="00E226EF"/>
    <w:rsid w:val="00E742DA"/>
    <w:rsid w:val="00E947A7"/>
    <w:rsid w:val="00EA62AD"/>
    <w:rsid w:val="00EC0874"/>
    <w:rsid w:val="00EE436E"/>
    <w:rsid w:val="00EE6061"/>
    <w:rsid w:val="00EF04B0"/>
    <w:rsid w:val="00EF3846"/>
    <w:rsid w:val="00F11276"/>
    <w:rsid w:val="00F25AF6"/>
    <w:rsid w:val="00F270A2"/>
    <w:rsid w:val="00F30320"/>
    <w:rsid w:val="00F33780"/>
    <w:rsid w:val="00F600B1"/>
    <w:rsid w:val="00F661F6"/>
    <w:rsid w:val="00F74111"/>
    <w:rsid w:val="00F80DD6"/>
    <w:rsid w:val="00FA2851"/>
    <w:rsid w:val="00FB524A"/>
    <w:rsid w:val="00FC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576E3D"/>
  <w15:chartTrackingRefBased/>
  <w15:docId w15:val="{39BC5B26-08EB-3D44-B71E-A55A5C8AF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TH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CA"/>
    <w:rPr>
      <w:rFonts w:ascii="Cordia New" w:eastAsia="Cordia New" w:hAnsi="Cordia New"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rsid w:val="00CD14CA"/>
    <w:pPr>
      <w:keepNext/>
      <w:jc w:val="both"/>
      <w:outlineLvl w:val="2"/>
    </w:pPr>
    <w:rPr>
      <w:sz w:val="32"/>
      <w:szCs w:val="32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B347BE"/>
    <w:pPr>
      <w:spacing w:before="240" w:after="60"/>
      <w:outlineLvl w:val="4"/>
    </w:pPr>
    <w:rPr>
      <w:rFonts w:ascii="Calibri" w:eastAsia="Times New Roman" w:hAnsi="Calibri" w:cs="Cordia New"/>
      <w:b/>
      <w:bCs/>
      <w:i/>
      <w:iCs/>
      <w:sz w:val="26"/>
      <w:szCs w:val="33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0435E8"/>
    <w:rPr>
      <w:color w:val="0000FF"/>
      <w:u w:val="single"/>
    </w:rPr>
  </w:style>
  <w:style w:type="paragraph" w:styleId="Header">
    <w:name w:val="header"/>
    <w:basedOn w:val="Normal"/>
    <w:rsid w:val="00DF40B8"/>
    <w:pPr>
      <w:tabs>
        <w:tab w:val="center" w:pos="4153"/>
        <w:tab w:val="right" w:pos="8306"/>
      </w:tabs>
    </w:pPr>
    <w:rPr>
      <w:rFonts w:cs="Cordia New"/>
      <w:szCs w:val="32"/>
    </w:rPr>
  </w:style>
  <w:style w:type="paragraph" w:styleId="Footer">
    <w:name w:val="footer"/>
    <w:basedOn w:val="Normal"/>
    <w:rsid w:val="00DF40B8"/>
    <w:pPr>
      <w:tabs>
        <w:tab w:val="center" w:pos="4153"/>
        <w:tab w:val="right" w:pos="8306"/>
      </w:tabs>
    </w:pPr>
    <w:rPr>
      <w:rFonts w:cs="Cordia New"/>
      <w:szCs w:val="32"/>
    </w:rPr>
  </w:style>
  <w:style w:type="character" w:customStyle="1" w:styleId="Heading5Char">
    <w:name w:val="Heading 5 Char"/>
    <w:link w:val="Heading5"/>
    <w:semiHidden/>
    <w:rsid w:val="00B347BE"/>
    <w:rPr>
      <w:rFonts w:ascii="Calibri" w:eastAsia="Times New Roman" w:hAnsi="Calibri" w:cs="Cordia New"/>
      <w:b/>
      <w:bCs/>
      <w:i/>
      <w:iCs/>
      <w:sz w:val="26"/>
      <w:szCs w:val="33"/>
    </w:rPr>
  </w:style>
  <w:style w:type="table" w:styleId="TableGrid">
    <w:name w:val="Table Grid"/>
    <w:basedOn w:val="TableNormal"/>
    <w:rsid w:val="00462C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3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CPE-PP1B_เอกสารรับรองเป็นที่ปรึกษา(ร่วม).docx</Template>
  <TotalTime>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เอกสารประกอบการสมัครเข้าศึกษา   สำหรับนักศึกษาสามัญ  โท – เอก  (คณะวิศวกรรมศาสตร์)</vt:lpstr>
      <vt:lpstr>เอกสารประกอบการสมัครเข้าศึกษา   สำหรับนักศึกษาสามัญ  โท – เอก  (คณะวิศวกรรมศาสตร์)</vt:lpstr>
    </vt:vector>
  </TitlesOfParts>
  <Company>Biotechnology</Company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เอกสารประกอบการสมัครเข้าศึกษา   สำหรับนักศึกษาสามัญ  โท – เอก  (คณะวิศวกรรมศาสตร์)</dc:title>
  <dc:subject/>
  <dc:creator>tukta</dc:creator>
  <cp:keywords/>
  <cp:lastModifiedBy>g26805PHANLOP　BOONLUEA_香川</cp:lastModifiedBy>
  <cp:revision>2</cp:revision>
  <cp:lastPrinted>2026-07-23T05:28:00Z</cp:lastPrinted>
  <dcterms:created xsi:type="dcterms:W3CDTF">2026-07-23T05:28:00Z</dcterms:created>
  <dcterms:modified xsi:type="dcterms:W3CDTF">2026-07-23T05:28:00Z</dcterms:modified>
</cp:coreProperties>
</file>